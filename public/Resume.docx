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3264" w14:textId="4D0032D6" w:rsidR="001E2574" w:rsidRPr="001E2574" w:rsidRDefault="00670724" w:rsidP="001E2574">
      <w:pPr>
        <w:pStyle w:val="Title"/>
      </w:pPr>
      <w:r>
        <w:t>Luis Gonzalez Pagan</w:t>
      </w:r>
    </w:p>
    <w:p w14:paraId="53C0076F" w14:textId="202B4488" w:rsidR="001E2574" w:rsidRPr="001E2574" w:rsidRDefault="00670724" w:rsidP="001E2574">
      <w:pPr>
        <w:pStyle w:val="Subtitle"/>
      </w:pPr>
      <w:r>
        <w:t xml:space="preserve">Caguas PR 00725 </w:t>
      </w:r>
      <w:r w:rsidR="00151825" w:rsidRPr="00151825">
        <w:rPr>
          <w:color w:val="7050A0" w:themeColor="accent5" w:themeShade="80"/>
        </w:rPr>
        <w:t>•</w:t>
      </w:r>
      <w:r w:rsidR="001E2574" w:rsidRPr="001E2574">
        <w:t xml:space="preserve"> (</w:t>
      </w:r>
      <w:r>
        <w:t>939)-380-</w:t>
      </w:r>
      <w:proofErr w:type="gramStart"/>
      <w:r>
        <w:t>5424</w:t>
      </w:r>
      <w:r w:rsidR="001E2574" w:rsidRPr="001E2574">
        <w:t xml:space="preserve"> </w:t>
      </w:r>
      <w:r>
        <w:t xml:space="preserve"> </w:t>
      </w:r>
      <w:r w:rsidR="001E2574" w:rsidRPr="00151825">
        <w:rPr>
          <w:color w:val="7050A0" w:themeColor="accent5" w:themeShade="80"/>
        </w:rPr>
        <w:t>•</w:t>
      </w:r>
      <w:proofErr w:type="gramEnd"/>
      <w:r>
        <w:rPr>
          <w:color w:val="7050A0" w:themeColor="accent5" w:themeShade="80"/>
        </w:rPr>
        <w:t xml:space="preserve"> </w:t>
      </w:r>
      <w:proofErr w:type="gramStart"/>
      <w:r>
        <w:rPr>
          <w:color w:val="7050A0" w:themeColor="accent5" w:themeShade="80"/>
        </w:rPr>
        <w:t>gonzalez.engineer42@gmail</w:t>
      </w:r>
      <w:r w:rsidR="001E2574" w:rsidRPr="001E2574">
        <w:t>.com</w:t>
      </w:r>
      <w:r>
        <w:t xml:space="preserve"> </w:t>
      </w:r>
      <w:r w:rsidRPr="001E2574">
        <w:t xml:space="preserve"> </w:t>
      </w:r>
      <w:r w:rsidRPr="00151825">
        <w:rPr>
          <w:color w:val="7050A0" w:themeColor="accent5" w:themeShade="80"/>
        </w:rPr>
        <w:t>•</w:t>
      </w:r>
      <w:proofErr w:type="gramEnd"/>
      <w:r>
        <w:rPr>
          <w:color w:val="7050A0" w:themeColor="accent5" w:themeShade="80"/>
        </w:rPr>
        <w:t xml:space="preserve"> </w:t>
      </w:r>
      <w:hyperlink r:id="rId12" w:history="1">
        <w:r w:rsidRPr="00670724">
          <w:rPr>
            <w:rStyle w:val="Hyperlink"/>
          </w:rPr>
          <w:t>http://localhost:3000/</w:t>
        </w:r>
      </w:hyperlink>
    </w:p>
    <w:p w14:paraId="08EA16C1" w14:textId="77777777" w:rsidR="001E2574" w:rsidRPr="001E2574" w:rsidRDefault="001E2574" w:rsidP="001E2574"/>
    <w:p w14:paraId="17778D08" w14:textId="04BC628D" w:rsidR="001E2574" w:rsidRPr="001E2574" w:rsidRDefault="00670724" w:rsidP="001E2574">
      <w:r w:rsidRPr="00670724">
        <w:t>Results</w:t>
      </w:r>
      <w:r w:rsidRPr="00670724">
        <w:noBreakHyphen/>
        <w:t xml:space="preserve">driven </w:t>
      </w:r>
      <w:r w:rsidRPr="00670724">
        <w:rPr>
          <w:b/>
          <w:bCs/>
        </w:rPr>
        <w:t>Data Specialist</w:t>
      </w:r>
      <w:r w:rsidRPr="00670724">
        <w:t xml:space="preserve"> with 7 years of experience in data management, analytics, and coding. Skilled in </w:t>
      </w:r>
      <w:r w:rsidRPr="00670724">
        <w:rPr>
          <w:b/>
          <w:bCs/>
        </w:rPr>
        <w:t>Python, SQL, and modern data visualization tools</w:t>
      </w:r>
      <w:r w:rsidRPr="00670724">
        <w:t xml:space="preserve"> with proven ability to translate complex datasets into actionable business insights. Adept at building scalable pipelines, optimizing workflows, and delivering measurable impact across industries. Recognized for clear communication, cross</w:t>
      </w:r>
      <w:r w:rsidRPr="00670724">
        <w:noBreakHyphen/>
        <w:t>functional collaboration, and driving data</w:t>
      </w:r>
      <w:r w:rsidRPr="00670724">
        <w:noBreakHyphen/>
        <w:t>informed decision making that improves efficiency and revenue</w:t>
      </w:r>
      <w:r w:rsidR="001E2574" w:rsidRPr="001E2574">
        <w:t>.</w:t>
      </w:r>
    </w:p>
    <w:p w14:paraId="606A381B" w14:textId="77777777" w:rsidR="001E2574" w:rsidRPr="001E2574" w:rsidRDefault="001E2574" w:rsidP="001E2574">
      <w:pPr>
        <w:pStyle w:val="Heading1"/>
        <w:rPr>
          <w:rStyle w:val="Shade"/>
        </w:rPr>
      </w:pPr>
      <w:r w:rsidRPr="001E2574">
        <w:rPr>
          <w:rStyle w:val="Shade"/>
        </w:rPr>
        <w:t>Experience</w:t>
      </w:r>
    </w:p>
    <w:p w14:paraId="65F75998" w14:textId="50B40032" w:rsidR="001E2574" w:rsidRPr="001E2574" w:rsidRDefault="001E2574" w:rsidP="001E2574">
      <w:pPr>
        <w:pStyle w:val="Heading2"/>
      </w:pPr>
      <w:r w:rsidRPr="001E2574">
        <w:t>20</w:t>
      </w:r>
      <w:r w:rsidR="00670724">
        <w:t>1</w:t>
      </w:r>
      <w:r w:rsidR="00A84D99">
        <w:t>5</w:t>
      </w:r>
      <w:r w:rsidRPr="001E2574">
        <w:t xml:space="preserve"> – </w:t>
      </w:r>
      <w:r w:rsidR="00670724">
        <w:t>20</w:t>
      </w:r>
      <w:r w:rsidR="00A84D99">
        <w:t>18</w:t>
      </w:r>
    </w:p>
    <w:p w14:paraId="5D350ABD" w14:textId="4EF0AE09" w:rsidR="001E2574" w:rsidRPr="001E2574" w:rsidRDefault="00670724" w:rsidP="001E2574">
      <w:pPr>
        <w:pStyle w:val="Heading3"/>
      </w:pPr>
      <w:r>
        <w:t>Data Specialist</w:t>
      </w:r>
      <w:r w:rsidR="001E2574" w:rsidRPr="001E2574">
        <w:t xml:space="preserve"> | </w:t>
      </w:r>
      <w:r w:rsidR="00A84D99">
        <w:t>Mailchimp</w:t>
      </w:r>
      <w:r w:rsidR="001E2574" w:rsidRPr="001E2574">
        <w:t>|</w:t>
      </w:r>
      <w:r w:rsidR="00A84D99" w:rsidRPr="00A84D99">
        <w:t> NE Atlanta</w:t>
      </w:r>
      <w:r w:rsidR="001E2574" w:rsidRPr="001E2574">
        <w:t xml:space="preserve">, </w:t>
      </w:r>
      <w:r w:rsidR="00A84D99">
        <w:t>Georgia</w:t>
      </w:r>
      <w:r w:rsidR="00C3647B">
        <w:t xml:space="preserve"> (Remote Work)</w:t>
      </w:r>
    </w:p>
    <w:p w14:paraId="56E9CB6D" w14:textId="1416482D" w:rsidR="001E2574" w:rsidRPr="001E2574" w:rsidRDefault="00A84D99" w:rsidP="001E2574">
      <w:r w:rsidRPr="00A84D99">
        <w:t>At Mailchimp, I maintained subscriber and campaign data to ensure accuracy and reliability, while supporting the marketing team with reports and insights on performance metrics such as open and click</w:t>
      </w:r>
      <w:r w:rsidRPr="00A84D99">
        <w:noBreakHyphen/>
        <w:t>through rates. I used SQL, Python, and Excel to streamline routine tasks and assist with customer segmentation projects, helping improve campaign efficiency and personalization.</w:t>
      </w:r>
    </w:p>
    <w:p w14:paraId="622DFB79" w14:textId="19B5D85E" w:rsidR="001E2574" w:rsidRPr="001E2574" w:rsidRDefault="001E2574" w:rsidP="001E2574">
      <w:pPr>
        <w:pStyle w:val="Heading2"/>
      </w:pPr>
      <w:r w:rsidRPr="001E2574">
        <w:t>20</w:t>
      </w:r>
      <w:r w:rsidR="00A84D99">
        <w:t>19</w:t>
      </w:r>
      <w:r w:rsidRPr="001E2574">
        <w:t xml:space="preserve"> – 20</w:t>
      </w:r>
      <w:r w:rsidR="00A84D99">
        <w:t>25</w:t>
      </w:r>
    </w:p>
    <w:p w14:paraId="191539DC" w14:textId="08D55982" w:rsidR="001E2574" w:rsidRPr="001E2574" w:rsidRDefault="00C00B32" w:rsidP="001E2574">
      <w:pPr>
        <w:pStyle w:val="Heading3"/>
      </w:pPr>
      <w:r>
        <w:t>Data Specialist</w:t>
      </w:r>
      <w:r w:rsidR="001E2574" w:rsidRPr="001E2574">
        <w:t xml:space="preserve"> | </w:t>
      </w:r>
      <w:proofErr w:type="spellStart"/>
      <w:r>
        <w:t>Datalogix</w:t>
      </w:r>
      <w:proofErr w:type="spellEnd"/>
      <w:r w:rsidR="001E2574" w:rsidRPr="001E2574">
        <w:t xml:space="preserve"> | </w:t>
      </w:r>
      <w:r w:rsidR="00C3647B">
        <w:t>New York (Remote Work)</w:t>
      </w:r>
    </w:p>
    <w:p w14:paraId="5E596BC9" w14:textId="48B719E7" w:rsidR="001E2574" w:rsidRPr="001E2574" w:rsidRDefault="00E17A49" w:rsidP="001E2574">
      <w:r w:rsidRPr="00E17A49">
        <w:t xml:space="preserve">At Oracle’s </w:t>
      </w:r>
      <w:proofErr w:type="spellStart"/>
      <w:r w:rsidRPr="00E17A49">
        <w:t>Datalogix</w:t>
      </w:r>
      <w:proofErr w:type="spellEnd"/>
      <w:r w:rsidRPr="00E17A49">
        <w:t>, I worked with large consumer and transactional datasets to ensure accuracy and consistency while supporting marketing analytics and campaign measurement. I used Oracle database systems and SQL to organize and validate data, and applied Python to streamline reporting and automate routine tasks. In addition, I contributed to front</w:t>
      </w:r>
      <w:r w:rsidRPr="00E17A49">
        <w:noBreakHyphen/>
        <w:t>end projects by building React</w:t>
      </w:r>
      <w:r w:rsidRPr="00E17A49">
        <w:noBreakHyphen/>
        <w:t>based dashboards that made complex data insights more accessible to business users. This combination of database management and modern UI development helped improve targeting, campaign efficiency, and the overall usability of data across teams.</w:t>
      </w:r>
    </w:p>
    <w:p w14:paraId="2788E712" w14:textId="77777777" w:rsidR="001E2574" w:rsidRPr="001E2574" w:rsidRDefault="001E2574" w:rsidP="001E2574">
      <w:pPr>
        <w:pStyle w:val="Heading1"/>
        <w:rPr>
          <w:rStyle w:val="Shade"/>
        </w:rPr>
      </w:pPr>
      <w:r w:rsidRPr="001E2574">
        <w:rPr>
          <w:rStyle w:val="Shade"/>
        </w:rPr>
        <w:t>Skills</w:t>
      </w:r>
    </w:p>
    <w:p w14:paraId="4A156A57" w14:textId="4F5D1E2C" w:rsidR="001E2574" w:rsidRPr="001E2574" w:rsidRDefault="00670724" w:rsidP="001E2574">
      <w:r w:rsidRPr="00670724">
        <w:rPr>
          <w:b/>
          <w:bCs/>
        </w:rPr>
        <w:t>Programming &amp; Data Tools:</w:t>
      </w:r>
      <w:r w:rsidRPr="00670724">
        <w:t xml:space="preserve"> Python, SQL, R, TensorFlow, scikit</w:t>
      </w:r>
      <w:r w:rsidRPr="00670724">
        <w:noBreakHyphen/>
        <w:t>learn, Tableau, Power BI, Excel, Git, Docker, AWS</w:t>
      </w:r>
      <w:r w:rsidR="00A84D99">
        <w:t xml:space="preserve">. </w:t>
      </w:r>
      <w:r w:rsidRPr="00670724">
        <w:rPr>
          <w:b/>
          <w:bCs/>
        </w:rPr>
        <w:t>Data Management:</w:t>
      </w:r>
      <w:r w:rsidRPr="00670724">
        <w:t xml:space="preserve"> ETL pipelines, database design, data warehousing, cloud storage solutions</w:t>
      </w:r>
      <w:r w:rsidR="00A84D99">
        <w:t xml:space="preserve">.                        </w:t>
      </w:r>
      <w:r w:rsidRPr="00670724">
        <w:rPr>
          <w:b/>
          <w:bCs/>
        </w:rPr>
        <w:t>Analytics &amp; Visualization:</w:t>
      </w:r>
      <w:r w:rsidRPr="00670724">
        <w:t xml:space="preserve"> Predictive modeling, KPI dashboards, business intelligence reporting</w:t>
      </w:r>
      <w:r w:rsidR="00A84D99">
        <w:t xml:space="preserve">.                              </w:t>
      </w:r>
      <w:r w:rsidRPr="00670724">
        <w:rPr>
          <w:b/>
          <w:bCs/>
        </w:rPr>
        <w:t>Soft Skills:</w:t>
      </w:r>
      <w:r w:rsidRPr="00670724">
        <w:t xml:space="preserve"> Clear communication, stakeholder collaboration, problem</w:t>
      </w:r>
      <w:r w:rsidRPr="00670724">
        <w:noBreakHyphen/>
        <w:t>solving, project management</w:t>
      </w:r>
      <w:r w:rsidR="00A84D99">
        <w:t>.</w:t>
      </w:r>
    </w:p>
    <w:p w14:paraId="329D6C6A" w14:textId="77777777" w:rsidR="001E2574" w:rsidRPr="001E2574" w:rsidRDefault="001E2574" w:rsidP="001E2574">
      <w:pPr>
        <w:pStyle w:val="Heading1"/>
        <w:rPr>
          <w:rStyle w:val="Shade"/>
        </w:rPr>
      </w:pPr>
      <w:r w:rsidRPr="001E2574">
        <w:rPr>
          <w:rStyle w:val="Shade"/>
        </w:rPr>
        <w:t>Education</w:t>
      </w:r>
    </w:p>
    <w:p w14:paraId="5C54EC0F" w14:textId="54A6F408" w:rsidR="001E2574" w:rsidRPr="001E2574" w:rsidRDefault="00A84D99" w:rsidP="001E2574">
      <w:pPr>
        <w:pStyle w:val="Heading2"/>
      </w:pPr>
      <w:r>
        <w:t>2009 - 2014</w:t>
      </w:r>
    </w:p>
    <w:p w14:paraId="0234E5D9" w14:textId="21E7BBD8" w:rsidR="001E2574" w:rsidRPr="001E2574" w:rsidRDefault="001E2574" w:rsidP="00E17A49">
      <w:pPr>
        <w:pStyle w:val="Heading3"/>
      </w:pPr>
      <w:r w:rsidRPr="001E2574">
        <w:t xml:space="preserve">Bachelor </w:t>
      </w:r>
      <w:r w:rsidR="00697871">
        <w:t>Degree</w:t>
      </w:r>
      <w:r w:rsidRPr="001E2574">
        <w:t xml:space="preserve"> </w:t>
      </w:r>
      <w:r w:rsidR="00A84D99">
        <w:t>– Information Systems</w:t>
      </w:r>
      <w:r w:rsidRPr="001E2574">
        <w:t xml:space="preserve"> | </w:t>
      </w:r>
      <w:r w:rsidR="00A84D99">
        <w:t>IBC</w:t>
      </w:r>
      <w:r w:rsidRPr="001E2574">
        <w:t xml:space="preserve"> | </w:t>
      </w:r>
      <w:r w:rsidR="00A84D99">
        <w:t>San Juan</w:t>
      </w:r>
      <w:r w:rsidRPr="001E2574">
        <w:t xml:space="preserve">, </w:t>
      </w:r>
      <w:r w:rsidR="00A84D99">
        <w:t>PR</w:t>
      </w:r>
    </w:p>
    <w:sectPr w:rsidR="001E2574"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2C30" w14:textId="77777777" w:rsidR="00031479" w:rsidRDefault="00031479" w:rsidP="00725803">
      <w:r>
        <w:separator/>
      </w:r>
    </w:p>
    <w:p w14:paraId="0DBFF2D3" w14:textId="77777777" w:rsidR="00031479" w:rsidRDefault="00031479"/>
  </w:endnote>
  <w:endnote w:type="continuationSeparator" w:id="0">
    <w:p w14:paraId="1EDBC279" w14:textId="77777777" w:rsidR="00031479" w:rsidRDefault="00031479" w:rsidP="00725803">
      <w:r>
        <w:continuationSeparator/>
      </w:r>
    </w:p>
    <w:p w14:paraId="6FC050A1" w14:textId="77777777" w:rsidR="00031479" w:rsidRDefault="00031479"/>
  </w:endnote>
  <w:endnote w:type="continuationNotice" w:id="1">
    <w:p w14:paraId="61AF7C6D" w14:textId="77777777" w:rsidR="00031479" w:rsidRDefault="00031479"/>
    <w:p w14:paraId="244543C1" w14:textId="77777777" w:rsidR="00031479" w:rsidRDefault="00031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01F9D" w14:textId="77777777" w:rsidR="00031479" w:rsidRDefault="00031479" w:rsidP="00725803">
      <w:r>
        <w:separator/>
      </w:r>
    </w:p>
    <w:p w14:paraId="3C998C33" w14:textId="77777777" w:rsidR="00031479" w:rsidRDefault="00031479"/>
  </w:footnote>
  <w:footnote w:type="continuationSeparator" w:id="0">
    <w:p w14:paraId="5DA7E24C" w14:textId="77777777" w:rsidR="00031479" w:rsidRDefault="00031479" w:rsidP="00725803">
      <w:r>
        <w:continuationSeparator/>
      </w:r>
    </w:p>
    <w:p w14:paraId="0CA16EE8" w14:textId="77777777" w:rsidR="00031479" w:rsidRDefault="00031479"/>
  </w:footnote>
  <w:footnote w:type="continuationNotice" w:id="1">
    <w:p w14:paraId="2FF694F2" w14:textId="77777777" w:rsidR="00031479" w:rsidRDefault="00031479"/>
    <w:p w14:paraId="21BCD850" w14:textId="77777777" w:rsidR="00031479" w:rsidRDefault="000314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233A00"/>
    <w:multiLevelType w:val="multilevel"/>
    <w:tmpl w:val="AAF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559479">
    <w:abstractNumId w:val="10"/>
  </w:num>
  <w:num w:numId="2" w16cid:durableId="263463634">
    <w:abstractNumId w:val="7"/>
  </w:num>
  <w:num w:numId="3" w16cid:durableId="223028194">
    <w:abstractNumId w:val="6"/>
  </w:num>
  <w:num w:numId="4" w16cid:durableId="1256325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1"/>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1371609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24"/>
    <w:rsid w:val="00012B5D"/>
    <w:rsid w:val="00025E77"/>
    <w:rsid w:val="00027312"/>
    <w:rsid w:val="00031479"/>
    <w:rsid w:val="00061AE7"/>
    <w:rsid w:val="000645F2"/>
    <w:rsid w:val="00067AE4"/>
    <w:rsid w:val="00082F03"/>
    <w:rsid w:val="000835A0"/>
    <w:rsid w:val="000934A2"/>
    <w:rsid w:val="000B32D7"/>
    <w:rsid w:val="0011313E"/>
    <w:rsid w:val="00144D98"/>
    <w:rsid w:val="00151825"/>
    <w:rsid w:val="001773C8"/>
    <w:rsid w:val="001A1E15"/>
    <w:rsid w:val="001B0955"/>
    <w:rsid w:val="001B55A6"/>
    <w:rsid w:val="001B7692"/>
    <w:rsid w:val="001C17AE"/>
    <w:rsid w:val="001E2574"/>
    <w:rsid w:val="001F2AD8"/>
    <w:rsid w:val="00200FBD"/>
    <w:rsid w:val="00227784"/>
    <w:rsid w:val="0023705D"/>
    <w:rsid w:val="00250277"/>
    <w:rsid w:val="00250A31"/>
    <w:rsid w:val="00251C13"/>
    <w:rsid w:val="002528F9"/>
    <w:rsid w:val="002534A5"/>
    <w:rsid w:val="002922D0"/>
    <w:rsid w:val="002C367E"/>
    <w:rsid w:val="003066A6"/>
    <w:rsid w:val="003275BF"/>
    <w:rsid w:val="00335CA6"/>
    <w:rsid w:val="00340B03"/>
    <w:rsid w:val="00380AE7"/>
    <w:rsid w:val="00382D97"/>
    <w:rsid w:val="003902F1"/>
    <w:rsid w:val="003A6943"/>
    <w:rsid w:val="003C7748"/>
    <w:rsid w:val="003D56ED"/>
    <w:rsid w:val="003E473C"/>
    <w:rsid w:val="00410BA2"/>
    <w:rsid w:val="00424DF3"/>
    <w:rsid w:val="00434074"/>
    <w:rsid w:val="00435E60"/>
    <w:rsid w:val="004400F4"/>
    <w:rsid w:val="0046391B"/>
    <w:rsid w:val="00463C3B"/>
    <w:rsid w:val="00484BB4"/>
    <w:rsid w:val="004937AE"/>
    <w:rsid w:val="004C5EE9"/>
    <w:rsid w:val="004D1B48"/>
    <w:rsid w:val="004E2970"/>
    <w:rsid w:val="004F4C2F"/>
    <w:rsid w:val="005026DD"/>
    <w:rsid w:val="00512746"/>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0724"/>
    <w:rsid w:val="00675EA0"/>
    <w:rsid w:val="00697871"/>
    <w:rsid w:val="006C08A0"/>
    <w:rsid w:val="006C47D8"/>
    <w:rsid w:val="006D2D08"/>
    <w:rsid w:val="006D5F93"/>
    <w:rsid w:val="006E0FF6"/>
    <w:rsid w:val="006F26A2"/>
    <w:rsid w:val="0070237E"/>
    <w:rsid w:val="00725803"/>
    <w:rsid w:val="00725CB5"/>
    <w:rsid w:val="007307A3"/>
    <w:rsid w:val="00741C7E"/>
    <w:rsid w:val="00752315"/>
    <w:rsid w:val="0075629E"/>
    <w:rsid w:val="00760C18"/>
    <w:rsid w:val="00766B3E"/>
    <w:rsid w:val="007A4EE3"/>
    <w:rsid w:val="007C211F"/>
    <w:rsid w:val="007C26CB"/>
    <w:rsid w:val="007D5ED3"/>
    <w:rsid w:val="007E705E"/>
    <w:rsid w:val="007F3012"/>
    <w:rsid w:val="00857E6B"/>
    <w:rsid w:val="00873709"/>
    <w:rsid w:val="008942F3"/>
    <w:rsid w:val="00895611"/>
    <w:rsid w:val="008968C4"/>
    <w:rsid w:val="008C628F"/>
    <w:rsid w:val="008D31BD"/>
    <w:rsid w:val="008D7C1C"/>
    <w:rsid w:val="008E02C8"/>
    <w:rsid w:val="00905368"/>
    <w:rsid w:val="0092291B"/>
    <w:rsid w:val="00932D92"/>
    <w:rsid w:val="009338E3"/>
    <w:rsid w:val="0094328C"/>
    <w:rsid w:val="0095272C"/>
    <w:rsid w:val="00972024"/>
    <w:rsid w:val="009957F4"/>
    <w:rsid w:val="009F04D2"/>
    <w:rsid w:val="009F2BA7"/>
    <w:rsid w:val="009F6DA0"/>
    <w:rsid w:val="00A01182"/>
    <w:rsid w:val="00A06309"/>
    <w:rsid w:val="00A12AF4"/>
    <w:rsid w:val="00A16958"/>
    <w:rsid w:val="00A42C49"/>
    <w:rsid w:val="00A84D9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7376"/>
    <w:rsid w:val="00BD669A"/>
    <w:rsid w:val="00BF61CD"/>
    <w:rsid w:val="00BF65E6"/>
    <w:rsid w:val="00C00B32"/>
    <w:rsid w:val="00C13F2B"/>
    <w:rsid w:val="00C23DE3"/>
    <w:rsid w:val="00C3647B"/>
    <w:rsid w:val="00C43D65"/>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17A49"/>
    <w:rsid w:val="00E21125"/>
    <w:rsid w:val="00E232F0"/>
    <w:rsid w:val="00E52791"/>
    <w:rsid w:val="00E83195"/>
    <w:rsid w:val="00EB0B3E"/>
    <w:rsid w:val="00EC3311"/>
    <w:rsid w:val="00F00A4F"/>
    <w:rsid w:val="00F12439"/>
    <w:rsid w:val="00F177A3"/>
    <w:rsid w:val="00F33CD8"/>
    <w:rsid w:val="00F37CFE"/>
    <w:rsid w:val="00F439C9"/>
    <w:rsid w:val="00F8078C"/>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45818"/>
  <w15:chartTrackingRefBased/>
  <w15:docId w15:val="{6C10D930-61DB-41F6-B414-B52CF36B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 w:type="character" w:styleId="UnresolvedMention">
    <w:name w:val="Unresolved Mention"/>
    <w:basedOn w:val="DefaultParagraphFont"/>
    <w:uiPriority w:val="99"/>
    <w:semiHidden/>
    <w:unhideWhenUsed/>
    <w:rsid w:val="00670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localhost:300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ost\AppData\Roaming\Microsoft\Templates\ATS%20classic%20HR%20resume.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3.xml><?xml version="1.0" encoding="utf-8"?>
<ds:datastoreItem xmlns:ds="http://schemas.openxmlformats.org/officeDocument/2006/customXml" ds:itemID="{7E752862-61BA-4B5E-A96A-86EE3BBC8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Template>
  <TotalTime>33</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Gonzalez</dc:creator>
  <cp:keywords/>
  <dc:description/>
  <cp:lastModifiedBy>Ruben Gonzalez</cp:lastModifiedBy>
  <cp:revision>4</cp:revision>
  <dcterms:created xsi:type="dcterms:W3CDTF">2025-11-22T16:06:00Z</dcterms:created>
  <dcterms:modified xsi:type="dcterms:W3CDTF">2025-11-22T17:04:00Z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